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395" w:rsidRPr="006C53A0" w:rsidRDefault="00260395" w:rsidP="005B49F1">
      <w:pPr>
        <w:spacing w:line="276" w:lineRule="auto"/>
        <w:jc w:val="right"/>
        <w:rPr>
          <w:b/>
          <w:sz w:val="29"/>
          <w:szCs w:val="29"/>
        </w:rPr>
      </w:pPr>
      <w:bookmarkStart w:id="0" w:name="_GoBack"/>
      <w:bookmarkEnd w:id="0"/>
      <w:r w:rsidRPr="005B49F1">
        <w:rPr>
          <w:b/>
          <w:sz w:val="29"/>
          <w:szCs w:val="29"/>
        </w:rPr>
        <w:t>{{order}}</w:t>
      </w:r>
    </w:p>
    <w:p w:rsidR="00260395" w:rsidRPr="005B49F1" w:rsidRDefault="00260395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60395" w:rsidRPr="005B49F1" w:rsidRDefault="00260395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60395" w:rsidRDefault="00260395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  <w:r w:rsidRPr="005B49F1">
        <w:rPr>
          <w:b/>
          <w:sz w:val="29"/>
          <w:szCs w:val="29"/>
        </w:rPr>
        <w:t>АКТ</w:t>
      </w:r>
    </w:p>
    <w:p w:rsidR="00260395" w:rsidRPr="005B49F1" w:rsidRDefault="00260395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60395" w:rsidRPr="005B49F1" w:rsidRDefault="00260395" w:rsidP="005B49F1">
      <w:pPr>
        <w:spacing w:line="276" w:lineRule="auto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«____»_______________ 2026 р. </w:t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</w:r>
      <w:r>
        <w:rPr>
          <w:sz w:val="29"/>
          <w:szCs w:val="29"/>
          <w:lang w:val="uk-UA"/>
        </w:rPr>
        <w:tab/>
        <w:t xml:space="preserve">       </w:t>
      </w:r>
      <w:r w:rsidRPr="005B49F1">
        <w:rPr>
          <w:sz w:val="29"/>
          <w:szCs w:val="29"/>
          <w:lang w:val="uk-UA"/>
        </w:rPr>
        <w:t>м. Харків</w:t>
      </w:r>
    </w:p>
    <w:p w:rsidR="00260395" w:rsidRPr="005B49F1" w:rsidRDefault="00260395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</w:p>
    <w:p w:rsidR="00260395" w:rsidRPr="005B49F1" w:rsidRDefault="00260395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Ми, що підписались нижче, склали дійсний акт про те, що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проведено обстеження за фактом виконання дільницею водопровідних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мереж Салтівської філії КП «Харківські теплові мережі» робіт з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відновлення благоустрою на місці проведення земляних робіт </w:t>
      </w:r>
      <w:r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на зеленій зоні – </w:t>
      </w:r>
      <w:r>
        <w:rPr>
          <w:sz w:val="29"/>
          <w:szCs w:val="29"/>
          <w:lang w:val="uk-UA"/>
        </w:rPr>
        <w:t>{{</w:t>
      </w:r>
      <w:r w:rsidRPr="005B49F1">
        <w:rPr>
          <w:sz w:val="29"/>
          <w:szCs w:val="29"/>
          <w:lang w:val="en-US"/>
        </w:rPr>
        <w:t>green</w:t>
      </w:r>
      <w:r w:rsidRPr="005B49F1">
        <w:rPr>
          <w:sz w:val="29"/>
          <w:szCs w:val="29"/>
          <w:lang w:val="uk-UA"/>
        </w:rPr>
        <w:t>}} м</w:t>
      </w:r>
      <w:r w:rsidRPr="005B49F1">
        <w:rPr>
          <w:sz w:val="29"/>
          <w:szCs w:val="29"/>
          <w:vertAlign w:val="superscript"/>
          <w:lang w:val="uk-UA"/>
        </w:rPr>
        <w:t>2</w:t>
      </w:r>
      <w:r w:rsidRPr="005B49F1">
        <w:rPr>
          <w:sz w:val="29"/>
          <w:szCs w:val="29"/>
          <w:lang w:val="uk-UA"/>
        </w:rPr>
        <w:t>, на {{second_type}} – {{</w:t>
      </w:r>
      <w:r w:rsidRPr="005B49F1">
        <w:rPr>
          <w:sz w:val="29"/>
          <w:szCs w:val="29"/>
        </w:rPr>
        <w:t>abp</w:t>
      </w:r>
      <w:r w:rsidRPr="005B49F1">
        <w:rPr>
          <w:sz w:val="29"/>
          <w:szCs w:val="29"/>
          <w:lang w:val="uk-UA"/>
        </w:rPr>
        <w:t>}} м</w:t>
      </w:r>
      <w:r w:rsidRPr="005B49F1">
        <w:rPr>
          <w:sz w:val="29"/>
          <w:szCs w:val="29"/>
          <w:vertAlign w:val="superscript"/>
          <w:lang w:val="uk-UA"/>
        </w:rPr>
        <w:t>2</w:t>
      </w:r>
      <w:r w:rsidRPr="005B49F1">
        <w:rPr>
          <w:sz w:val="29"/>
          <w:szCs w:val="29"/>
          <w:lang w:val="uk-UA"/>
        </w:rPr>
        <w:t xml:space="preserve"> за адресою: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0215"/>
      </w:tblGrid>
      <w:tr w:rsidR="00260395" w:rsidRPr="00A4473B" w:rsidTr="00F84841">
        <w:tc>
          <w:tcPr>
            <w:tcW w:w="1042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bottom"/>
          </w:tcPr>
          <w:p w:rsidR="00260395" w:rsidRPr="00A4473B" w:rsidRDefault="00260395" w:rsidP="00F84841">
            <w:pPr>
              <w:jc w:val="center"/>
              <w:rPr>
                <w:b/>
                <w:sz w:val="29"/>
                <w:szCs w:val="29"/>
                <w:lang w:val="en-US"/>
              </w:rPr>
            </w:pPr>
            <w:r w:rsidRPr="00A4473B">
              <w:rPr>
                <w:b/>
                <w:sz w:val="29"/>
                <w:szCs w:val="29"/>
                <w:lang w:val="en-US"/>
              </w:rPr>
              <w:t>{{address}}</w:t>
            </w:r>
          </w:p>
        </w:tc>
      </w:tr>
    </w:tbl>
    <w:p w:rsidR="00260395" w:rsidRDefault="00260395" w:rsidP="005B49F1">
      <w:pPr>
        <w:spacing w:line="276" w:lineRule="auto"/>
        <w:rPr>
          <w:sz w:val="29"/>
          <w:szCs w:val="29"/>
          <w:lang w:val="uk-UA"/>
        </w:rPr>
      </w:pPr>
    </w:p>
    <w:p w:rsidR="00260395" w:rsidRPr="005B49F1" w:rsidRDefault="00260395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На момент обстеження виявлено, що після проведення земляних робіт благоустрій відновлено.</w:t>
      </w:r>
    </w:p>
    <w:p w:rsidR="00260395" w:rsidRDefault="00260395" w:rsidP="005B49F1">
      <w:pPr>
        <w:spacing w:line="276" w:lineRule="auto"/>
        <w:ind w:firstLine="708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Фотоматеріали додаються.</w:t>
      </w:r>
    </w:p>
    <w:p w:rsidR="00260395" w:rsidRPr="005B49F1" w:rsidRDefault="00260395" w:rsidP="005B49F1">
      <w:pPr>
        <w:spacing w:line="276" w:lineRule="auto"/>
        <w:ind w:firstLine="708"/>
        <w:rPr>
          <w:sz w:val="29"/>
          <w:szCs w:val="29"/>
          <w:lang w:val="uk-UA"/>
        </w:rPr>
      </w:pPr>
    </w:p>
    <w:p w:rsidR="00260395" w:rsidRDefault="00260395" w:rsidP="005B49F1">
      <w:pPr>
        <w:spacing w:line="276" w:lineRule="auto"/>
        <w:rPr>
          <w:sz w:val="29"/>
          <w:szCs w:val="29"/>
          <w:lang w:val="uk-UA"/>
        </w:rPr>
      </w:pPr>
      <w:r>
        <w:rPr>
          <w:sz w:val="29"/>
          <w:szCs w:val="29"/>
          <w:lang w:val="uk-UA"/>
        </w:rPr>
        <w:t>Начальник філії</w:t>
      </w:r>
    </w:p>
    <w:p w:rsidR="00260395" w:rsidRDefault="00260395" w:rsidP="005B49F1">
      <w:pPr>
        <w:spacing w:line="276" w:lineRule="auto"/>
        <w:rPr>
          <w:sz w:val="29"/>
          <w:szCs w:val="29"/>
          <w:lang w:val="uk-UA"/>
        </w:rPr>
      </w:pPr>
      <w:r>
        <w:rPr>
          <w:sz w:val="29"/>
          <w:szCs w:val="29"/>
          <w:lang w:val="uk-UA"/>
        </w:rPr>
        <w:t>Салтівського району</w:t>
      </w:r>
    </w:p>
    <w:tbl>
      <w:tblPr>
        <w:tblW w:w="10456" w:type="dxa"/>
        <w:tblLook w:val="00A0"/>
      </w:tblPr>
      <w:tblGrid>
        <w:gridCol w:w="6951"/>
        <w:gridCol w:w="3505"/>
      </w:tblGrid>
      <w:tr w:rsidR="00260395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260395" w:rsidRDefault="00260395" w:rsidP="00691F39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філії «БЛАГОУСТРІЙ» КП «ШЛЯХРЕМБУД»</w:t>
            </w:r>
          </w:p>
          <w:p w:rsidR="00260395" w:rsidRPr="00A4473B" w:rsidRDefault="00260395" w:rsidP="00691F39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260395" w:rsidRPr="00A4473B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О.В. Сьоміна</w:t>
            </w:r>
          </w:p>
          <w:p w:rsidR="00260395" w:rsidRPr="00A4473B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260395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260395" w:rsidRPr="00A4473B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Заступник начальника філії </w:t>
            </w:r>
          </w:p>
          <w:p w:rsidR="00260395" w:rsidRPr="00A4473B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 питань водопостачання Салтівської філії </w:t>
            </w:r>
          </w:p>
          <w:p w:rsidR="00260395" w:rsidRDefault="00260395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>КП «Харківські теплові мережі»</w:t>
            </w:r>
          </w:p>
          <w:p w:rsidR="00260395" w:rsidRPr="00E929FF" w:rsidRDefault="00260395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</w:p>
        </w:tc>
        <w:tc>
          <w:tcPr>
            <w:tcW w:w="3505" w:type="dxa"/>
            <w:vAlign w:val="bottom"/>
          </w:tcPr>
          <w:p w:rsidR="00260395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>В.М. Глущенко</w:t>
            </w:r>
          </w:p>
          <w:p w:rsidR="00260395" w:rsidRPr="00E929FF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</w:p>
        </w:tc>
      </w:tr>
      <w:tr w:rsidR="00260395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260395" w:rsidRPr="006C53A0" w:rsidRDefault="00260395" w:rsidP="00A4473B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 xml:space="preserve">Начальник дільниці № </w:t>
            </w:r>
            <w:r w:rsidRPr="006C53A0">
              <w:rPr>
                <w:sz w:val="29"/>
                <w:szCs w:val="29"/>
              </w:rPr>
              <w:t>{{</w:t>
            </w:r>
            <w:r>
              <w:rPr>
                <w:sz w:val="29"/>
                <w:szCs w:val="29"/>
                <w:lang w:val="en-US"/>
              </w:rPr>
              <w:t>zks</w:t>
            </w:r>
            <w:r w:rsidRPr="006C53A0">
              <w:rPr>
                <w:sz w:val="29"/>
                <w:szCs w:val="29"/>
              </w:rPr>
              <w:t>_</w:t>
            </w:r>
            <w:r>
              <w:rPr>
                <w:sz w:val="29"/>
                <w:szCs w:val="29"/>
                <w:lang w:val="en-US"/>
              </w:rPr>
              <w:t>num</w:t>
            </w:r>
            <w:r w:rsidRPr="006C53A0">
              <w:rPr>
                <w:sz w:val="29"/>
                <w:szCs w:val="29"/>
              </w:rPr>
              <w:t>}}</w:t>
            </w:r>
          </w:p>
          <w:p w:rsidR="00260395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Салтівського району</w:t>
            </w:r>
          </w:p>
          <w:p w:rsidR="00260395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КП «Житлокомсервіс»</w:t>
            </w:r>
          </w:p>
          <w:p w:rsidR="00260395" w:rsidRPr="00E929FF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260395" w:rsidRPr="00E929FF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{{zks_name}}</w:t>
            </w:r>
          </w:p>
          <w:p w:rsidR="00260395" w:rsidRPr="00A4473B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260395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260395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Начальник дільниці № {{blag</w:t>
            </w:r>
            <w:r>
              <w:rPr>
                <w:sz w:val="29"/>
                <w:szCs w:val="29"/>
                <w:lang w:val="en-US"/>
              </w:rPr>
              <w:t>o</w:t>
            </w:r>
            <w:r>
              <w:rPr>
                <w:sz w:val="29"/>
                <w:szCs w:val="29"/>
                <w:lang w:val="uk-UA"/>
              </w:rPr>
              <w:t>_num}}</w:t>
            </w:r>
          </w:p>
          <w:p w:rsidR="00260395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Салтівського району</w:t>
            </w:r>
          </w:p>
          <w:p w:rsidR="00260395" w:rsidRPr="00E929FF" w:rsidRDefault="00260395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філії «БЛАГОУСТРІЙ» КП «ШЛЯХРЕМБУД»</w:t>
            </w:r>
          </w:p>
        </w:tc>
        <w:tc>
          <w:tcPr>
            <w:tcW w:w="3505" w:type="dxa"/>
            <w:vAlign w:val="bottom"/>
          </w:tcPr>
          <w:p w:rsidR="00260395" w:rsidRPr="00E929FF" w:rsidRDefault="00260395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{{blago_name}}</w:t>
            </w:r>
          </w:p>
        </w:tc>
      </w:tr>
    </w:tbl>
    <w:p w:rsidR="00260395" w:rsidRPr="005B49F1" w:rsidRDefault="00260395" w:rsidP="005B49F1">
      <w:pPr>
        <w:spacing w:line="276" w:lineRule="auto"/>
        <w:rPr>
          <w:sz w:val="29"/>
          <w:szCs w:val="29"/>
          <w:lang w:val="uk-UA"/>
        </w:rPr>
      </w:pPr>
    </w:p>
    <w:p w:rsidR="00260395" w:rsidRPr="005B49F1" w:rsidRDefault="00260395" w:rsidP="00205EE6">
      <w:pPr>
        <w:spacing w:line="276" w:lineRule="auto"/>
        <w:rPr>
          <w:sz w:val="29"/>
          <w:szCs w:val="29"/>
          <w:lang w:val="uk-UA"/>
        </w:rPr>
      </w:pPr>
    </w:p>
    <w:sectPr w:rsidR="00260395" w:rsidRPr="005B49F1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567F9"/>
    <w:rsid w:val="001D625D"/>
    <w:rsid w:val="00205EE6"/>
    <w:rsid w:val="002159A2"/>
    <w:rsid w:val="00242D66"/>
    <w:rsid w:val="00260395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354"/>
    <w:rsid w:val="003F1D77"/>
    <w:rsid w:val="00400158"/>
    <w:rsid w:val="00431BEE"/>
    <w:rsid w:val="00470D0D"/>
    <w:rsid w:val="004D5C69"/>
    <w:rsid w:val="004F0765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1F39"/>
    <w:rsid w:val="00694C1B"/>
    <w:rsid w:val="006A12C0"/>
    <w:rsid w:val="006A193B"/>
    <w:rsid w:val="006B5F40"/>
    <w:rsid w:val="006C53A0"/>
    <w:rsid w:val="006E02FB"/>
    <w:rsid w:val="007128CD"/>
    <w:rsid w:val="00726A8B"/>
    <w:rsid w:val="007610D6"/>
    <w:rsid w:val="0079051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23F90"/>
    <w:rsid w:val="00C35400"/>
    <w:rsid w:val="00C40D34"/>
    <w:rsid w:val="00C54ED3"/>
    <w:rsid w:val="00C63F18"/>
    <w:rsid w:val="00CA7DAF"/>
    <w:rsid w:val="00CB25D5"/>
    <w:rsid w:val="00CC1676"/>
    <w:rsid w:val="00D27024"/>
    <w:rsid w:val="00D60870"/>
    <w:rsid w:val="00D60E37"/>
    <w:rsid w:val="00DC03ED"/>
    <w:rsid w:val="00E22B9E"/>
    <w:rsid w:val="00E66414"/>
    <w:rsid w:val="00E929FF"/>
    <w:rsid w:val="00EF3337"/>
    <w:rsid w:val="00F03ECE"/>
    <w:rsid w:val="00F374A7"/>
    <w:rsid w:val="00F602E4"/>
    <w:rsid w:val="00F84841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sz w:val="20"/>
      <w:szCs w:val="20"/>
      <w:lang w:eastAsia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locked/>
    <w:rsid w:val="00A34672"/>
    <w:rPr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213</TotalTime>
  <Pages>1</Pages>
  <Words>138</Words>
  <Characters>792</Characters>
  <Application>Microsoft Office Outlook</Application>
  <DocSecurity>0</DocSecurity>
  <Lines>0</Lines>
  <Paragraphs>0</Paragraphs>
  <ScaleCrop>false</ScaleCrop>
  <Company>Организация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Customer</cp:lastModifiedBy>
  <cp:revision>64</cp:revision>
  <cp:lastPrinted>2026-03-13T08:05:00Z</cp:lastPrinted>
  <dcterms:created xsi:type="dcterms:W3CDTF">2024-07-11T14:32:00Z</dcterms:created>
  <dcterms:modified xsi:type="dcterms:W3CDTF">2026-09-04T07:24:00Z</dcterms:modified>
</cp:coreProperties>
</file>