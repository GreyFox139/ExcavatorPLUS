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B98" w:rsidRPr="005B49F1" w:rsidRDefault="000F0B98" w:rsidP="005B49F1">
      <w:pPr>
        <w:spacing w:line="276" w:lineRule="auto"/>
        <w:jc w:val="right"/>
        <w:rPr>
          <w:b/>
          <w:sz w:val="29"/>
          <w:szCs w:val="29"/>
          <w:lang w:val="en-US"/>
        </w:rPr>
      </w:pPr>
    </w:p>
    <w:p w:rsidR="000F0B98" w:rsidRPr="005B49F1" w:rsidRDefault="000F0B98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</w:p>
    <w:p w:rsidR="000F0B98" w:rsidRPr="005B49F1" w:rsidRDefault="000F0B98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</w:p>
    <w:p w:rsidR="000F0B98" w:rsidRDefault="000F0B98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  <w:r w:rsidRPr="005B49F1">
        <w:rPr>
          <w:b/>
          <w:sz w:val="29"/>
          <w:szCs w:val="29"/>
        </w:rPr>
        <w:t>АКТ</w:t>
      </w:r>
    </w:p>
    <w:p w:rsidR="000F0B98" w:rsidRPr="005B49F1" w:rsidRDefault="000F0B98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</w:p>
    <w:p w:rsidR="000F0B98" w:rsidRPr="005B49F1" w:rsidRDefault="000F0B98" w:rsidP="005B49F1">
      <w:pPr>
        <w:spacing w:line="276" w:lineRule="auto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 xml:space="preserve">«____»_______________ 2026 р. </w:t>
      </w:r>
      <w:r>
        <w:rPr>
          <w:sz w:val="29"/>
          <w:szCs w:val="29"/>
          <w:lang w:val="uk-UA"/>
        </w:rPr>
        <w:tab/>
      </w:r>
      <w:r>
        <w:rPr>
          <w:sz w:val="29"/>
          <w:szCs w:val="29"/>
          <w:lang w:val="uk-UA"/>
        </w:rPr>
        <w:tab/>
      </w:r>
      <w:r>
        <w:rPr>
          <w:sz w:val="29"/>
          <w:szCs w:val="29"/>
          <w:lang w:val="uk-UA"/>
        </w:rPr>
        <w:tab/>
      </w:r>
      <w:r>
        <w:rPr>
          <w:sz w:val="29"/>
          <w:szCs w:val="29"/>
          <w:lang w:val="uk-UA"/>
        </w:rPr>
        <w:tab/>
      </w:r>
      <w:r>
        <w:rPr>
          <w:sz w:val="29"/>
          <w:szCs w:val="29"/>
          <w:lang w:val="uk-UA"/>
        </w:rPr>
        <w:tab/>
      </w:r>
      <w:r>
        <w:rPr>
          <w:sz w:val="29"/>
          <w:szCs w:val="29"/>
          <w:lang w:val="uk-UA"/>
        </w:rPr>
        <w:tab/>
      </w:r>
      <w:r>
        <w:rPr>
          <w:sz w:val="29"/>
          <w:szCs w:val="29"/>
          <w:lang w:val="uk-UA"/>
        </w:rPr>
        <w:tab/>
        <w:t xml:space="preserve">       </w:t>
      </w:r>
      <w:r w:rsidRPr="005B49F1">
        <w:rPr>
          <w:sz w:val="29"/>
          <w:szCs w:val="29"/>
          <w:lang w:val="uk-UA"/>
        </w:rPr>
        <w:t>м. Харків</w:t>
      </w:r>
    </w:p>
    <w:p w:rsidR="000F0B98" w:rsidRPr="005B49F1" w:rsidRDefault="000F0B98" w:rsidP="005B49F1">
      <w:pPr>
        <w:spacing w:line="276" w:lineRule="auto"/>
        <w:ind w:firstLine="708"/>
        <w:jc w:val="both"/>
        <w:rPr>
          <w:sz w:val="29"/>
          <w:szCs w:val="29"/>
          <w:lang w:val="uk-UA"/>
        </w:rPr>
      </w:pPr>
    </w:p>
    <w:p w:rsidR="000F0B98" w:rsidRPr="005B49F1" w:rsidRDefault="000F0B98" w:rsidP="005B49F1">
      <w:pPr>
        <w:spacing w:line="276" w:lineRule="auto"/>
        <w:ind w:firstLine="708"/>
        <w:jc w:val="both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 xml:space="preserve">Ми, що підписались нижче, склали дійсний акт про те, що </w:t>
      </w:r>
      <w:r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проведено обстеження за фактом виконання дільницею водопровідних </w:t>
      </w:r>
      <w:r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мереж Салтівської філії КП «Харківські теплові мережі» робіт з </w:t>
      </w:r>
      <w:r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відновлення благоустрою на місці проведення земляних робіт </w:t>
      </w:r>
      <w:r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на зеленій зоні – </w:t>
      </w:r>
      <w:r w:rsidRPr="00FF2CB9">
        <w:rPr>
          <w:sz w:val="29"/>
          <w:szCs w:val="29"/>
          <w:lang w:val="uk-UA"/>
        </w:rPr>
        <w:t>_____</w:t>
      </w:r>
      <w:r w:rsidRPr="005B49F1">
        <w:rPr>
          <w:sz w:val="29"/>
          <w:szCs w:val="29"/>
          <w:lang w:val="uk-UA"/>
        </w:rPr>
        <w:t xml:space="preserve"> м</w:t>
      </w:r>
      <w:r w:rsidRPr="005B49F1">
        <w:rPr>
          <w:sz w:val="29"/>
          <w:szCs w:val="29"/>
          <w:vertAlign w:val="superscript"/>
          <w:lang w:val="uk-UA"/>
        </w:rPr>
        <w:t>2</w:t>
      </w:r>
      <w:r w:rsidRPr="005B49F1">
        <w:rPr>
          <w:sz w:val="29"/>
          <w:szCs w:val="29"/>
          <w:lang w:val="uk-UA"/>
        </w:rPr>
        <w:t xml:space="preserve">, на </w:t>
      </w:r>
      <w:r w:rsidRPr="00FF2CB9">
        <w:rPr>
          <w:sz w:val="29"/>
          <w:szCs w:val="29"/>
          <w:lang w:val="uk-UA"/>
        </w:rPr>
        <w:t>асфальтобетоні</w:t>
      </w:r>
      <w:r w:rsidRPr="005B49F1">
        <w:rPr>
          <w:sz w:val="29"/>
          <w:szCs w:val="29"/>
          <w:lang w:val="uk-UA"/>
        </w:rPr>
        <w:t xml:space="preserve"> – </w:t>
      </w:r>
      <w:r>
        <w:rPr>
          <w:sz w:val="29"/>
          <w:szCs w:val="29"/>
          <w:lang w:val="uk-UA"/>
        </w:rPr>
        <w:t>_____</w:t>
      </w:r>
      <w:r w:rsidRPr="005B49F1">
        <w:rPr>
          <w:sz w:val="29"/>
          <w:szCs w:val="29"/>
          <w:lang w:val="uk-UA"/>
        </w:rPr>
        <w:t xml:space="preserve"> м</w:t>
      </w:r>
      <w:r w:rsidRPr="005B49F1">
        <w:rPr>
          <w:sz w:val="29"/>
          <w:szCs w:val="29"/>
          <w:vertAlign w:val="superscript"/>
          <w:lang w:val="uk-UA"/>
        </w:rPr>
        <w:t>2</w:t>
      </w:r>
      <w:r w:rsidRPr="005B49F1">
        <w:rPr>
          <w:sz w:val="29"/>
          <w:szCs w:val="29"/>
          <w:lang w:val="uk-UA"/>
        </w:rPr>
        <w:t xml:space="preserve"> за адресою: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0215"/>
      </w:tblGrid>
      <w:tr w:rsidR="000F0B98" w:rsidRPr="00A4473B" w:rsidTr="00384AAF">
        <w:tc>
          <w:tcPr>
            <w:tcW w:w="10421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bottom"/>
          </w:tcPr>
          <w:p w:rsidR="000F0B98" w:rsidRPr="00A4473B" w:rsidRDefault="000F0B98" w:rsidP="00384AAF">
            <w:pPr>
              <w:jc w:val="center"/>
              <w:rPr>
                <w:b/>
                <w:sz w:val="29"/>
                <w:szCs w:val="29"/>
                <w:lang w:val="en-US"/>
              </w:rPr>
            </w:pPr>
          </w:p>
        </w:tc>
      </w:tr>
    </w:tbl>
    <w:p w:rsidR="000F0B98" w:rsidRDefault="000F0B98" w:rsidP="005B49F1">
      <w:pPr>
        <w:spacing w:line="276" w:lineRule="auto"/>
        <w:rPr>
          <w:sz w:val="29"/>
          <w:szCs w:val="29"/>
          <w:lang w:val="uk-UA"/>
        </w:rPr>
      </w:pPr>
    </w:p>
    <w:p w:rsidR="000F0B98" w:rsidRPr="005B49F1" w:rsidRDefault="000F0B98" w:rsidP="005B49F1">
      <w:pPr>
        <w:spacing w:line="276" w:lineRule="auto"/>
        <w:ind w:firstLine="708"/>
        <w:jc w:val="both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>На момент обстеження виявлено, що після проведення земляних робіт благоустрій відновлено.</w:t>
      </w:r>
    </w:p>
    <w:p w:rsidR="000F0B98" w:rsidRDefault="000F0B98" w:rsidP="005B49F1">
      <w:pPr>
        <w:spacing w:line="276" w:lineRule="auto"/>
        <w:ind w:firstLine="708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>Фотоматеріали додаються.</w:t>
      </w:r>
    </w:p>
    <w:p w:rsidR="000F0B98" w:rsidRPr="005B49F1" w:rsidRDefault="000F0B98" w:rsidP="005B49F1">
      <w:pPr>
        <w:spacing w:line="276" w:lineRule="auto"/>
        <w:ind w:firstLine="708"/>
        <w:rPr>
          <w:sz w:val="29"/>
          <w:szCs w:val="29"/>
          <w:lang w:val="uk-UA"/>
        </w:rPr>
      </w:pPr>
    </w:p>
    <w:p w:rsidR="000F0B98" w:rsidRPr="005B49F1" w:rsidRDefault="000F0B98" w:rsidP="005B49F1">
      <w:pPr>
        <w:spacing w:line="276" w:lineRule="auto"/>
        <w:rPr>
          <w:sz w:val="29"/>
          <w:szCs w:val="29"/>
          <w:lang w:val="uk-UA"/>
        </w:rPr>
      </w:pPr>
    </w:p>
    <w:tbl>
      <w:tblPr>
        <w:tblW w:w="10456" w:type="dxa"/>
        <w:tblLook w:val="00A0"/>
      </w:tblPr>
      <w:tblGrid>
        <w:gridCol w:w="6951"/>
        <w:gridCol w:w="3505"/>
      </w:tblGrid>
      <w:tr w:rsidR="000F0B98" w:rsidRPr="00A4473B" w:rsidTr="00E5063B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0F0B98" w:rsidRPr="00A4473B" w:rsidRDefault="000F0B98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Начальник управління комунального господарства </w:t>
            </w:r>
          </w:p>
          <w:p w:rsidR="000F0B98" w:rsidRPr="00A4473B" w:rsidRDefault="000F0B98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та взаємодії з органами самоорганізації населення </w:t>
            </w:r>
          </w:p>
          <w:p w:rsidR="000F0B98" w:rsidRPr="00A4473B" w:rsidRDefault="000F0B98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Адміністрації Салтівського району </w:t>
            </w:r>
          </w:p>
          <w:p w:rsidR="000F0B98" w:rsidRPr="00E5063B" w:rsidRDefault="000F0B98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>Харківської міської ради</w:t>
            </w:r>
          </w:p>
        </w:tc>
        <w:tc>
          <w:tcPr>
            <w:tcW w:w="3505" w:type="dxa"/>
            <w:vAlign w:val="bottom"/>
          </w:tcPr>
          <w:p w:rsidR="000F0B98" w:rsidRPr="00EC0733" w:rsidRDefault="000F0B98" w:rsidP="00EC0733">
            <w:pPr>
              <w:spacing w:line="276" w:lineRule="auto"/>
              <w:jc w:val="right"/>
              <w:rPr>
                <w:sz w:val="29"/>
                <w:szCs w:val="29"/>
                <w:lang w:val="en-US"/>
              </w:rPr>
            </w:pPr>
            <w:r w:rsidRPr="00A4473B">
              <w:rPr>
                <w:sz w:val="29"/>
                <w:szCs w:val="29"/>
                <w:lang w:val="uk-UA"/>
              </w:rPr>
              <w:t>М.В. Копилова</w:t>
            </w:r>
          </w:p>
        </w:tc>
      </w:tr>
      <w:tr w:rsidR="000F0B98" w:rsidRPr="00A4473B" w:rsidTr="00E5063B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0F0B98" w:rsidRPr="00E5063B" w:rsidRDefault="000F0B98" w:rsidP="00A4473B">
            <w:pPr>
              <w:spacing w:line="276" w:lineRule="auto"/>
              <w:rPr>
                <w:sz w:val="29"/>
                <w:szCs w:val="29"/>
              </w:rPr>
            </w:pPr>
          </w:p>
          <w:p w:rsidR="000F0B98" w:rsidRPr="00A4473B" w:rsidRDefault="000F0B98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Заступник начальника філії </w:t>
            </w:r>
          </w:p>
          <w:p w:rsidR="000F0B98" w:rsidRPr="00A4473B" w:rsidRDefault="000F0B98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з питань водопостачання Салтівської філії </w:t>
            </w:r>
          </w:p>
          <w:p w:rsidR="000F0B98" w:rsidRPr="00A4473B" w:rsidRDefault="000F0B98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>КП «Харківські теплові мережі»</w:t>
            </w:r>
          </w:p>
        </w:tc>
        <w:tc>
          <w:tcPr>
            <w:tcW w:w="3505" w:type="dxa"/>
            <w:vAlign w:val="bottom"/>
          </w:tcPr>
          <w:p w:rsidR="000F0B98" w:rsidRPr="00A4473B" w:rsidRDefault="000F0B98" w:rsidP="00A4473B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>В.М. Глущенко</w:t>
            </w:r>
          </w:p>
        </w:tc>
      </w:tr>
      <w:tr w:rsidR="000F0B98" w:rsidRPr="00A4473B" w:rsidTr="00E5063B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0F0B98" w:rsidRPr="00A4473B" w:rsidRDefault="000F0B98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</w:p>
        </w:tc>
        <w:tc>
          <w:tcPr>
            <w:tcW w:w="3505" w:type="dxa"/>
            <w:vAlign w:val="bottom"/>
          </w:tcPr>
          <w:p w:rsidR="000F0B98" w:rsidRPr="00A4473B" w:rsidRDefault="000F0B98" w:rsidP="00A4473B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</w:p>
        </w:tc>
      </w:tr>
      <w:tr w:rsidR="000F0B98" w:rsidRPr="00A4473B" w:rsidTr="00E5063B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0F0B98" w:rsidRPr="006C53A0" w:rsidRDefault="000F0B98" w:rsidP="00FF2CB9">
            <w:pPr>
              <w:spacing w:line="276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lang w:val="uk-UA"/>
              </w:rPr>
              <w:t>Начальник дільниці №____</w:t>
            </w:r>
          </w:p>
          <w:p w:rsidR="000F0B98" w:rsidRDefault="000F0B98" w:rsidP="00FF2CB9">
            <w:pPr>
              <w:spacing w:line="276" w:lineRule="auto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>Салтівського району</w:t>
            </w:r>
          </w:p>
          <w:p w:rsidR="000F0B98" w:rsidRPr="00F805FF" w:rsidRDefault="000F0B98" w:rsidP="00FF2CB9">
            <w:pPr>
              <w:spacing w:line="276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lang w:val="uk-UA"/>
              </w:rPr>
              <w:t>КП «Житлокомсервіс»</w:t>
            </w:r>
          </w:p>
        </w:tc>
        <w:tc>
          <w:tcPr>
            <w:tcW w:w="3505" w:type="dxa"/>
            <w:vAlign w:val="bottom"/>
          </w:tcPr>
          <w:p w:rsidR="000F0B98" w:rsidRPr="00FF2CB9" w:rsidRDefault="000F0B98" w:rsidP="00EC0733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>_______________</w:t>
            </w:r>
          </w:p>
        </w:tc>
      </w:tr>
      <w:tr w:rsidR="000F0B98" w:rsidRPr="00A4473B" w:rsidTr="00E5063B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0F0B98" w:rsidRPr="00A4473B" w:rsidRDefault="000F0B98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</w:p>
        </w:tc>
        <w:tc>
          <w:tcPr>
            <w:tcW w:w="3505" w:type="dxa"/>
            <w:vAlign w:val="bottom"/>
          </w:tcPr>
          <w:p w:rsidR="000F0B98" w:rsidRPr="00A4473B" w:rsidRDefault="000F0B98" w:rsidP="00A4473B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</w:p>
        </w:tc>
      </w:tr>
      <w:tr w:rsidR="000F0B98" w:rsidRPr="00A4473B" w:rsidTr="00E5063B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0F0B98" w:rsidRDefault="000F0B98" w:rsidP="00FF2CB9">
            <w:pPr>
              <w:spacing w:line="276" w:lineRule="auto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>Начальник дільниці №____</w:t>
            </w:r>
          </w:p>
          <w:p w:rsidR="000F0B98" w:rsidRDefault="000F0B98" w:rsidP="00FF2CB9">
            <w:pPr>
              <w:spacing w:line="276" w:lineRule="auto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>Салтівського району</w:t>
            </w:r>
          </w:p>
          <w:p w:rsidR="000F0B98" w:rsidRPr="00F805FF" w:rsidRDefault="000F0B98" w:rsidP="00FF2CB9">
            <w:pPr>
              <w:spacing w:line="276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lang w:val="uk-UA"/>
              </w:rPr>
              <w:t>філії «БЛАГОУСТРІЙ» КП «ШЛЯХРЕМБУД»</w:t>
            </w:r>
          </w:p>
        </w:tc>
        <w:tc>
          <w:tcPr>
            <w:tcW w:w="3505" w:type="dxa"/>
            <w:vAlign w:val="bottom"/>
          </w:tcPr>
          <w:p w:rsidR="000F0B98" w:rsidRPr="00FF2CB9" w:rsidRDefault="000F0B98" w:rsidP="00EC0733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>_______________</w:t>
            </w:r>
          </w:p>
        </w:tc>
      </w:tr>
      <w:tr w:rsidR="000F0B98" w:rsidRPr="00A4473B" w:rsidTr="00E5063B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0F0B98" w:rsidRPr="00A4473B" w:rsidRDefault="000F0B98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</w:p>
        </w:tc>
        <w:tc>
          <w:tcPr>
            <w:tcW w:w="3505" w:type="dxa"/>
            <w:vAlign w:val="bottom"/>
          </w:tcPr>
          <w:p w:rsidR="000F0B98" w:rsidRPr="00A4473B" w:rsidRDefault="000F0B98" w:rsidP="00A4473B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</w:p>
        </w:tc>
      </w:tr>
      <w:tr w:rsidR="000F0B98" w:rsidRPr="00A4473B" w:rsidTr="00E5063B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0F0B98" w:rsidRDefault="000F0B98" w:rsidP="00EC0733">
            <w:pPr>
              <w:spacing w:line="276" w:lineRule="auto"/>
              <w:rPr>
                <w:sz w:val="29"/>
                <w:szCs w:val="29"/>
                <w:lang w:val="uk-UA"/>
              </w:rPr>
            </w:pPr>
          </w:p>
          <w:p w:rsidR="000F0B98" w:rsidRDefault="000F0B98" w:rsidP="00EC0733">
            <w:pPr>
              <w:spacing w:line="276" w:lineRule="auto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>_________________________________________</w:t>
            </w:r>
          </w:p>
          <w:p w:rsidR="000F0B98" w:rsidRPr="00FF2CB9" w:rsidRDefault="000F0B98" w:rsidP="00FF2CB9">
            <w:pPr>
              <w:spacing w:line="276" w:lineRule="auto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>_________________________________________</w:t>
            </w:r>
          </w:p>
        </w:tc>
        <w:tc>
          <w:tcPr>
            <w:tcW w:w="3505" w:type="dxa"/>
            <w:vAlign w:val="bottom"/>
          </w:tcPr>
          <w:p w:rsidR="000F0B98" w:rsidRPr="00FF2CB9" w:rsidRDefault="000F0B98" w:rsidP="00EC0733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>_______________</w:t>
            </w:r>
          </w:p>
        </w:tc>
      </w:tr>
    </w:tbl>
    <w:p w:rsidR="000F0B98" w:rsidRPr="005B49F1" w:rsidRDefault="000F0B98" w:rsidP="005B49F1">
      <w:pPr>
        <w:spacing w:line="276" w:lineRule="auto"/>
        <w:rPr>
          <w:sz w:val="29"/>
          <w:szCs w:val="29"/>
          <w:lang w:val="uk-UA"/>
        </w:rPr>
      </w:pPr>
    </w:p>
    <w:p w:rsidR="000F0B98" w:rsidRPr="005B49F1" w:rsidRDefault="000F0B98" w:rsidP="00205EE6">
      <w:pPr>
        <w:spacing w:line="276" w:lineRule="auto"/>
        <w:rPr>
          <w:sz w:val="29"/>
          <w:szCs w:val="29"/>
          <w:lang w:val="uk-UA"/>
        </w:rPr>
      </w:pPr>
    </w:p>
    <w:sectPr w:rsidR="000F0B98" w:rsidRPr="005B49F1" w:rsidSect="005B49F1">
      <w:pgSz w:w="11906" w:h="16838"/>
      <w:pgMar w:top="567" w:right="567" w:bottom="142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D02B5"/>
    <w:rsid w:val="0000364C"/>
    <w:rsid w:val="00013883"/>
    <w:rsid w:val="000216A4"/>
    <w:rsid w:val="00071D34"/>
    <w:rsid w:val="000C0FD9"/>
    <w:rsid w:val="000C2D90"/>
    <w:rsid w:val="000D02B5"/>
    <w:rsid w:val="000D2D3F"/>
    <w:rsid w:val="000F0B98"/>
    <w:rsid w:val="00100540"/>
    <w:rsid w:val="00106662"/>
    <w:rsid w:val="00152056"/>
    <w:rsid w:val="001D625D"/>
    <w:rsid w:val="001E00DD"/>
    <w:rsid w:val="00205EE6"/>
    <w:rsid w:val="002159A2"/>
    <w:rsid w:val="00242D66"/>
    <w:rsid w:val="00260DD8"/>
    <w:rsid w:val="0026413F"/>
    <w:rsid w:val="00281CFE"/>
    <w:rsid w:val="002C46D5"/>
    <w:rsid w:val="002C5CF1"/>
    <w:rsid w:val="002D73A3"/>
    <w:rsid w:val="002E1402"/>
    <w:rsid w:val="00302353"/>
    <w:rsid w:val="003137CE"/>
    <w:rsid w:val="003378A8"/>
    <w:rsid w:val="0036255D"/>
    <w:rsid w:val="00367BEE"/>
    <w:rsid w:val="00384AAF"/>
    <w:rsid w:val="00385822"/>
    <w:rsid w:val="003A781A"/>
    <w:rsid w:val="003C3B2F"/>
    <w:rsid w:val="003F1D77"/>
    <w:rsid w:val="004014F3"/>
    <w:rsid w:val="00431BEE"/>
    <w:rsid w:val="00470D0D"/>
    <w:rsid w:val="00487E57"/>
    <w:rsid w:val="004A32C0"/>
    <w:rsid w:val="004D5C69"/>
    <w:rsid w:val="004F0765"/>
    <w:rsid w:val="004F372A"/>
    <w:rsid w:val="00556A2C"/>
    <w:rsid w:val="00556A87"/>
    <w:rsid w:val="00565A59"/>
    <w:rsid w:val="00580534"/>
    <w:rsid w:val="00583AF1"/>
    <w:rsid w:val="005B49F1"/>
    <w:rsid w:val="006378F5"/>
    <w:rsid w:val="00641E6E"/>
    <w:rsid w:val="00653425"/>
    <w:rsid w:val="00655A36"/>
    <w:rsid w:val="006645EA"/>
    <w:rsid w:val="006719A1"/>
    <w:rsid w:val="00694C1B"/>
    <w:rsid w:val="006A12C0"/>
    <w:rsid w:val="006A193B"/>
    <w:rsid w:val="006A6844"/>
    <w:rsid w:val="006B5F40"/>
    <w:rsid w:val="006C53A0"/>
    <w:rsid w:val="006E02FB"/>
    <w:rsid w:val="007128CD"/>
    <w:rsid w:val="00726A8B"/>
    <w:rsid w:val="007610D6"/>
    <w:rsid w:val="00790516"/>
    <w:rsid w:val="007A5FCF"/>
    <w:rsid w:val="00811DF4"/>
    <w:rsid w:val="00862774"/>
    <w:rsid w:val="00873C4D"/>
    <w:rsid w:val="00884878"/>
    <w:rsid w:val="008A26D0"/>
    <w:rsid w:val="008B0683"/>
    <w:rsid w:val="008C4ADD"/>
    <w:rsid w:val="008E202E"/>
    <w:rsid w:val="008F6BB1"/>
    <w:rsid w:val="009148EB"/>
    <w:rsid w:val="00915AEB"/>
    <w:rsid w:val="0092077E"/>
    <w:rsid w:val="00957A78"/>
    <w:rsid w:val="00961454"/>
    <w:rsid w:val="00976EFF"/>
    <w:rsid w:val="00987B6D"/>
    <w:rsid w:val="0099417E"/>
    <w:rsid w:val="009B5808"/>
    <w:rsid w:val="009E6470"/>
    <w:rsid w:val="009F3A7F"/>
    <w:rsid w:val="009F7561"/>
    <w:rsid w:val="00A21464"/>
    <w:rsid w:val="00A31A3E"/>
    <w:rsid w:val="00A34672"/>
    <w:rsid w:val="00A4473B"/>
    <w:rsid w:val="00A47EAF"/>
    <w:rsid w:val="00A5341C"/>
    <w:rsid w:val="00A841C2"/>
    <w:rsid w:val="00AA7FD1"/>
    <w:rsid w:val="00AF41A9"/>
    <w:rsid w:val="00B044DC"/>
    <w:rsid w:val="00B177ED"/>
    <w:rsid w:val="00B223F0"/>
    <w:rsid w:val="00B25597"/>
    <w:rsid w:val="00B66AA6"/>
    <w:rsid w:val="00B739D4"/>
    <w:rsid w:val="00B76384"/>
    <w:rsid w:val="00B8374E"/>
    <w:rsid w:val="00BC2A54"/>
    <w:rsid w:val="00BC7299"/>
    <w:rsid w:val="00BD1F18"/>
    <w:rsid w:val="00BD5C82"/>
    <w:rsid w:val="00BF3341"/>
    <w:rsid w:val="00C35400"/>
    <w:rsid w:val="00C40D34"/>
    <w:rsid w:val="00C54ED3"/>
    <w:rsid w:val="00C63F18"/>
    <w:rsid w:val="00CA7DAF"/>
    <w:rsid w:val="00CB25D5"/>
    <w:rsid w:val="00CC1676"/>
    <w:rsid w:val="00D461E6"/>
    <w:rsid w:val="00D60870"/>
    <w:rsid w:val="00DC03ED"/>
    <w:rsid w:val="00E22B9E"/>
    <w:rsid w:val="00E5063B"/>
    <w:rsid w:val="00E66414"/>
    <w:rsid w:val="00EC0733"/>
    <w:rsid w:val="00EF3337"/>
    <w:rsid w:val="00F03ECE"/>
    <w:rsid w:val="00F374A7"/>
    <w:rsid w:val="00F37C3E"/>
    <w:rsid w:val="00F805FF"/>
    <w:rsid w:val="00FA33BA"/>
    <w:rsid w:val="00FC0B9C"/>
    <w:rsid w:val="00FD6AB7"/>
    <w:rsid w:val="00FF14E0"/>
    <w:rsid w:val="00FF2C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625D"/>
    <w:pPr>
      <w:suppressAutoHyphens/>
    </w:pPr>
    <w:rPr>
      <w:rFonts w:ascii="Times New Roman" w:eastAsia="Times New Roman" w:hAnsi="Times New Roman"/>
      <w:color w:val="000000"/>
      <w:sz w:val="20"/>
      <w:szCs w:val="20"/>
      <w:lang w:eastAsia="ar-SA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locked/>
    <w:rsid w:val="00A34672"/>
    <w:rPr>
      <w:sz w:val="20"/>
      <w:szCs w:val="20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928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229</TotalTime>
  <Pages>1</Pages>
  <Words>161</Words>
  <Characters>923</Characters>
  <Application>Microsoft Office Outlook</Application>
  <DocSecurity>0</DocSecurity>
  <Lines>0</Lines>
  <Paragraphs>0</Paragraphs>
  <ScaleCrop>false</ScaleCrop>
  <Company>Организация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Нестеренко Татьяна Владимировна</dc:creator>
  <cp:keywords/>
  <dc:description/>
  <cp:lastModifiedBy>Customer</cp:lastModifiedBy>
  <cp:revision>73</cp:revision>
  <cp:lastPrinted>2026-03-13T08:05:00Z</cp:lastPrinted>
  <dcterms:created xsi:type="dcterms:W3CDTF">2024-07-11T14:32:00Z</dcterms:created>
  <dcterms:modified xsi:type="dcterms:W3CDTF">2026-09-03T12:14:00Z</dcterms:modified>
</cp:coreProperties>
</file>