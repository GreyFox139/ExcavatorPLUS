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3B9" w:rsidRPr="00863513" w:rsidRDefault="008013B9" w:rsidP="002E0D42">
      <w:pPr>
        <w:jc w:val="right"/>
        <w:rPr>
          <w:b/>
          <w:sz w:val="28"/>
          <w:szCs w:val="28"/>
        </w:rPr>
      </w:pPr>
    </w:p>
    <w:p w:rsidR="008013B9" w:rsidRPr="00863513" w:rsidRDefault="008013B9" w:rsidP="002E0D42">
      <w:pPr>
        <w:jc w:val="center"/>
        <w:rPr>
          <w:b/>
          <w:sz w:val="28"/>
          <w:szCs w:val="28"/>
        </w:rPr>
      </w:pPr>
    </w:p>
    <w:p w:rsidR="008013B9" w:rsidRPr="00863513" w:rsidRDefault="008013B9" w:rsidP="002E0D42">
      <w:pPr>
        <w:jc w:val="center"/>
        <w:rPr>
          <w:b/>
          <w:sz w:val="28"/>
          <w:szCs w:val="28"/>
        </w:rPr>
      </w:pPr>
    </w:p>
    <w:p w:rsidR="008013B9" w:rsidRPr="00863513" w:rsidRDefault="008013B9" w:rsidP="002E0D42">
      <w:pPr>
        <w:jc w:val="center"/>
        <w:rPr>
          <w:b/>
          <w:sz w:val="28"/>
          <w:szCs w:val="28"/>
        </w:rPr>
      </w:pPr>
    </w:p>
    <w:p w:rsidR="008013B9" w:rsidRPr="002E0D42" w:rsidRDefault="008013B9" w:rsidP="002E0D42">
      <w:pPr>
        <w:jc w:val="center"/>
        <w:rPr>
          <w:b/>
          <w:sz w:val="28"/>
          <w:szCs w:val="28"/>
          <w:lang w:val="uk-UA"/>
        </w:rPr>
      </w:pPr>
      <w:r w:rsidRPr="002E0D42">
        <w:rPr>
          <w:b/>
          <w:sz w:val="28"/>
          <w:szCs w:val="28"/>
          <w:lang w:val="uk-UA"/>
        </w:rPr>
        <w:t>АКТ</w:t>
      </w:r>
    </w:p>
    <w:p w:rsidR="008013B9" w:rsidRPr="002E0D42" w:rsidRDefault="008013B9" w:rsidP="002E0D42">
      <w:pPr>
        <w:jc w:val="center"/>
        <w:rPr>
          <w:sz w:val="28"/>
          <w:szCs w:val="28"/>
          <w:lang w:val="uk-UA"/>
        </w:rPr>
      </w:pPr>
      <w:r w:rsidRPr="002E0D42">
        <w:rPr>
          <w:sz w:val="28"/>
          <w:szCs w:val="28"/>
          <w:lang w:val="uk-UA"/>
        </w:rPr>
        <w:t>приймання передачі виконаних робіт</w:t>
      </w:r>
    </w:p>
    <w:p w:rsidR="008013B9" w:rsidRPr="00CA41B4" w:rsidRDefault="008013B9" w:rsidP="002E0D42">
      <w:pPr>
        <w:spacing w:before="240" w:after="240"/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 xml:space="preserve">м. Харків </w:t>
      </w:r>
      <w:r w:rsidRPr="004F054A">
        <w:rPr>
          <w:sz w:val="28"/>
          <w:szCs w:val="28"/>
        </w:rPr>
        <w:tab/>
      </w:r>
      <w:r w:rsidRPr="004F054A">
        <w:rPr>
          <w:sz w:val="28"/>
          <w:szCs w:val="28"/>
        </w:rPr>
        <w:tab/>
      </w:r>
      <w:r w:rsidRPr="004F054A">
        <w:rPr>
          <w:sz w:val="28"/>
          <w:szCs w:val="28"/>
        </w:rPr>
        <w:tab/>
      </w:r>
      <w:r w:rsidRPr="004F054A">
        <w:rPr>
          <w:sz w:val="28"/>
          <w:szCs w:val="28"/>
        </w:rPr>
        <w:tab/>
      </w:r>
      <w:r w:rsidRPr="004F054A">
        <w:rPr>
          <w:sz w:val="28"/>
          <w:szCs w:val="28"/>
        </w:rPr>
        <w:tab/>
      </w:r>
      <w:r w:rsidRPr="004F054A">
        <w:rPr>
          <w:sz w:val="28"/>
          <w:szCs w:val="28"/>
        </w:rPr>
        <w:tab/>
      </w:r>
      <w:r w:rsidRPr="004F054A">
        <w:rPr>
          <w:sz w:val="28"/>
          <w:szCs w:val="28"/>
        </w:rPr>
        <w:tab/>
        <w:t xml:space="preserve">   </w:t>
      </w:r>
      <w:r w:rsidRPr="00CA41B4">
        <w:rPr>
          <w:sz w:val="28"/>
          <w:szCs w:val="28"/>
          <w:lang w:val="uk-UA"/>
        </w:rPr>
        <w:t>«_____»________________ 20___ р.</w:t>
      </w:r>
    </w:p>
    <w:p w:rsidR="008013B9" w:rsidRPr="002E0D42" w:rsidRDefault="008013B9" w:rsidP="002E0D42">
      <w:pPr>
        <w:ind w:firstLine="708"/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Суб’єкт господарювання/фізична особа, якому надається дозвіл на порушення об’єкту благоустрою (надалі</w:t>
      </w:r>
      <w:r>
        <w:rPr>
          <w:sz w:val="28"/>
          <w:szCs w:val="28"/>
          <w:lang w:val="uk-UA"/>
        </w:rPr>
        <w:t xml:space="preserve"> іменується «Замовник») в особі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jc w:val="center"/>
        <w:tblLook w:val="00A0"/>
      </w:tblPr>
      <w:tblGrid>
        <w:gridCol w:w="2268"/>
        <w:gridCol w:w="142"/>
        <w:gridCol w:w="2325"/>
        <w:gridCol w:w="85"/>
        <w:gridCol w:w="709"/>
        <w:gridCol w:w="2551"/>
        <w:gridCol w:w="2125"/>
      </w:tblGrid>
      <w:tr w:rsidR="008013B9" w:rsidRPr="002E0D42" w:rsidTr="002E0D42">
        <w:trPr>
          <w:jc w:val="center"/>
        </w:trPr>
        <w:tc>
          <w:tcPr>
            <w:tcW w:w="10205" w:type="dxa"/>
            <w:gridSpan w:val="7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заступника начальника з питань водопостачання</w:t>
            </w:r>
          </w:p>
        </w:tc>
      </w:tr>
      <w:tr w:rsidR="008013B9" w:rsidRPr="002E0D42" w:rsidTr="002E0D42">
        <w:trPr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Салтівської філії КП «Харківські теплові мережі»</w:t>
            </w:r>
          </w:p>
        </w:tc>
      </w:tr>
      <w:tr w:rsidR="008013B9" w:rsidRPr="002E0D42" w:rsidTr="002E0D42">
        <w:trPr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Вячеслава ГЛУЩЕНКА</w:t>
            </w:r>
          </w:p>
        </w:tc>
      </w:tr>
      <w:tr w:rsidR="008013B9" w:rsidRPr="002E0D42" w:rsidTr="002E0D42">
        <w:trPr>
          <w:trHeight w:val="299"/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8013B9" w:rsidRPr="002E0D42" w:rsidRDefault="008013B9" w:rsidP="002E0D42">
            <w:pPr>
              <w:jc w:val="center"/>
              <w:rPr>
                <w:lang w:val="uk-UA"/>
              </w:rPr>
            </w:pPr>
            <w:r w:rsidRPr="002E0D42">
              <w:rPr>
                <w:lang w:val="uk-UA"/>
              </w:rPr>
              <w:t>(посада, прізвище, ім’я, по батькові, найменування юридичної особи)</w:t>
            </w:r>
          </w:p>
        </w:tc>
      </w:tr>
      <w:tr w:rsidR="008013B9" w:rsidRPr="002E0D42" w:rsidTr="002E0D42">
        <w:trPr>
          <w:jc w:val="center"/>
        </w:trPr>
        <w:tc>
          <w:tcPr>
            <w:tcW w:w="2268" w:type="dxa"/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lef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що діє на підставі</w:t>
            </w:r>
          </w:p>
        </w:tc>
        <w:tc>
          <w:tcPr>
            <w:tcW w:w="7937" w:type="dxa"/>
            <w:gridSpan w:val="6"/>
            <w:tcBorders>
              <w:bottom w:val="single" w:sz="4" w:space="0" w:color="auto"/>
            </w:tcBorders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доручення № 01-66/10174/224 від 05.12.2025</w:t>
            </w:r>
          </w:p>
        </w:tc>
      </w:tr>
      <w:tr w:rsidR="008013B9" w:rsidRPr="002E0D42" w:rsidTr="002E0D42">
        <w:trPr>
          <w:jc w:val="center"/>
        </w:trPr>
        <w:tc>
          <w:tcPr>
            <w:tcW w:w="4735" w:type="dxa"/>
            <w:gridSpan w:val="3"/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470" w:type="dxa"/>
            <w:gridSpan w:val="4"/>
            <w:tcBorders>
              <w:top w:val="single" w:sz="4" w:space="0" w:color="auto"/>
            </w:tcBorders>
          </w:tcPr>
          <w:p w:rsidR="008013B9" w:rsidRPr="002E0D42" w:rsidRDefault="008013B9" w:rsidP="002E0D42">
            <w:pPr>
              <w:jc w:val="center"/>
              <w:rPr>
                <w:lang w:val="uk-UA"/>
              </w:rPr>
            </w:pPr>
            <w:r w:rsidRPr="002E0D42">
              <w:rPr>
                <w:lang w:val="uk-UA"/>
              </w:rPr>
              <w:t>(статуту, довіреності, положення тощо)</w:t>
            </w:r>
          </w:p>
        </w:tc>
      </w:tr>
      <w:tr w:rsidR="008013B9" w:rsidRPr="002E0D42" w:rsidTr="002E0D42">
        <w:trPr>
          <w:jc w:val="center"/>
        </w:trPr>
        <w:tc>
          <w:tcPr>
            <w:tcW w:w="4735" w:type="dxa"/>
            <w:gridSpan w:val="3"/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 одного боку, та Управитель в особі</w:t>
            </w:r>
          </w:p>
        </w:tc>
        <w:tc>
          <w:tcPr>
            <w:tcW w:w="5470" w:type="dxa"/>
            <w:gridSpan w:val="4"/>
            <w:tcBorders>
              <w:bottom w:val="single" w:sz="4" w:space="0" w:color="auto"/>
            </w:tcBorders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директора КП «Житлокомсервіс»</w:t>
            </w:r>
          </w:p>
        </w:tc>
      </w:tr>
      <w:tr w:rsidR="008013B9" w:rsidRPr="002E0D42" w:rsidTr="002E0D42">
        <w:trPr>
          <w:jc w:val="center"/>
        </w:trPr>
        <w:tc>
          <w:tcPr>
            <w:tcW w:w="10205" w:type="dxa"/>
            <w:gridSpan w:val="7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Геннадія МАЛЬОВАНОГО</w:t>
            </w:r>
          </w:p>
        </w:tc>
      </w:tr>
      <w:tr w:rsidR="008013B9" w:rsidRPr="002E0D42" w:rsidTr="002E0D42">
        <w:trPr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8013B9" w:rsidRPr="002E0D42" w:rsidTr="002E0D42">
        <w:trPr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lef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Додаткова угода №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013B9" w:rsidRPr="004F054A" w:rsidRDefault="008013B9" w:rsidP="002E0D4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від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013B9" w:rsidRPr="002E0D42" w:rsidRDefault="008013B9" w:rsidP="002E0D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5" w:type="dxa"/>
            <w:tcBorders>
              <w:top w:val="single" w:sz="4" w:space="0" w:color="auto"/>
            </w:tcBorders>
            <w:vAlign w:val="bottom"/>
          </w:tcPr>
          <w:p w:rsidR="008013B9" w:rsidRPr="002E0D42" w:rsidRDefault="008013B9" w:rsidP="002E0D42">
            <w:pPr>
              <w:jc w:val="lef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р.</w:t>
            </w:r>
          </w:p>
        </w:tc>
      </w:tr>
    </w:tbl>
    <w:p w:rsidR="008013B9" w:rsidRDefault="008013B9" w:rsidP="002E0D42">
      <w:pPr>
        <w:tabs>
          <w:tab w:val="left" w:leader="underscore" w:pos="10206"/>
          <w:tab w:val="left" w:leader="underscore" w:pos="10348"/>
        </w:tabs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1. Замовник передає, а Управитель приймає відновлені на підставі договору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  <w:t xml:space="preserve">№ </w:t>
      </w:r>
      <w:r w:rsidRPr="00CA41B4">
        <w:rPr>
          <w:sz w:val="28"/>
          <w:szCs w:val="28"/>
          <w:lang w:val="uk-UA"/>
        </w:rPr>
        <w:t>68-13/с від  29.11.2013  та об’єкт благоустрою, а саме:</w:t>
      </w:r>
    </w:p>
    <w:tbl>
      <w:tblPr>
        <w:tblW w:w="10205" w:type="dxa"/>
        <w:tblLook w:val="00A0"/>
      </w:tblPr>
      <w:tblGrid>
        <w:gridCol w:w="8591"/>
        <w:gridCol w:w="1614"/>
      </w:tblGrid>
      <w:tr w:rsidR="008013B9" w:rsidRPr="002E0D42" w:rsidTr="00D40E62">
        <w:tc>
          <w:tcPr>
            <w:tcW w:w="864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16" w:type="dxa"/>
            <w:vAlign w:val="bottom"/>
          </w:tcPr>
          <w:p w:rsidR="008013B9" w:rsidRPr="002E0D42" w:rsidRDefault="008013B9" w:rsidP="00D40E62">
            <w:pPr>
              <w:jc w:val="righ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за адресою:</w:t>
            </w:r>
          </w:p>
        </w:tc>
      </w:tr>
      <w:tr w:rsidR="008013B9" w:rsidRPr="002E0D42" w:rsidTr="00D40E62">
        <w:tc>
          <w:tcPr>
            <w:tcW w:w="10205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8013B9" w:rsidRDefault="008013B9" w:rsidP="00CA41B4">
      <w:pPr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2. Сторони зауважень і скарг один до одного щодо виконання умов Договору</w:t>
      </w:r>
      <w:r>
        <w:rPr>
          <w:sz w:val="28"/>
          <w:szCs w:val="28"/>
          <w:lang w:val="uk-UA"/>
        </w:rPr>
        <w:t xml:space="preserve"> не мають.</w:t>
      </w:r>
    </w:p>
    <w:p w:rsidR="008013B9" w:rsidRDefault="008013B9" w:rsidP="00CA41B4">
      <w:pPr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3. Даний акт складено у двох примірниках, по одному для кожної із сторін.</w:t>
      </w:r>
    </w:p>
    <w:p w:rsidR="008013B9" w:rsidRDefault="008013B9" w:rsidP="00CA41B4">
      <w:pPr>
        <w:rPr>
          <w:sz w:val="28"/>
          <w:szCs w:val="28"/>
          <w:lang w:val="uk-UA"/>
        </w:rPr>
      </w:pPr>
    </w:p>
    <w:tbl>
      <w:tblPr>
        <w:tblW w:w="0" w:type="auto"/>
        <w:tblLook w:val="00A0"/>
      </w:tblPr>
      <w:tblGrid>
        <w:gridCol w:w="1701"/>
        <w:gridCol w:w="3413"/>
        <w:gridCol w:w="276"/>
        <w:gridCol w:w="962"/>
        <w:gridCol w:w="878"/>
        <w:gridCol w:w="2985"/>
      </w:tblGrid>
      <w:tr w:rsidR="008013B9" w:rsidRPr="002E0D42" w:rsidTr="002E0D42">
        <w:tc>
          <w:tcPr>
            <w:tcW w:w="5390" w:type="dxa"/>
            <w:gridSpan w:val="3"/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2E0D42">
            <w:pPr>
              <w:spacing w:line="276" w:lineRule="auto"/>
              <w:jc w:val="left"/>
              <w:rPr>
                <w:sz w:val="24"/>
                <w:szCs w:val="24"/>
                <w:lang w:val="uk-UA"/>
              </w:rPr>
            </w:pPr>
            <w:r w:rsidRPr="002E0D42">
              <w:rPr>
                <w:sz w:val="24"/>
                <w:szCs w:val="24"/>
                <w:lang w:val="uk-UA"/>
              </w:rPr>
              <w:t xml:space="preserve">Начальник сектора </w:t>
            </w:r>
          </w:p>
          <w:p w:rsidR="008013B9" w:rsidRPr="002E0D42" w:rsidRDefault="008013B9" w:rsidP="002E0D42">
            <w:pPr>
              <w:spacing w:line="276" w:lineRule="auto"/>
              <w:jc w:val="left"/>
              <w:rPr>
                <w:sz w:val="24"/>
                <w:szCs w:val="24"/>
                <w:lang w:val="uk-UA"/>
              </w:rPr>
            </w:pPr>
            <w:r w:rsidRPr="002E0D42">
              <w:rPr>
                <w:sz w:val="24"/>
                <w:szCs w:val="24"/>
                <w:lang w:val="uk-UA"/>
              </w:rPr>
              <w:t xml:space="preserve">Відділу благоустрою </w:t>
            </w:r>
          </w:p>
          <w:p w:rsidR="008013B9" w:rsidRPr="002E0D42" w:rsidRDefault="008013B9" w:rsidP="002E0D42">
            <w:pPr>
              <w:spacing w:line="276" w:lineRule="auto"/>
              <w:jc w:val="left"/>
              <w:rPr>
                <w:sz w:val="24"/>
                <w:szCs w:val="24"/>
                <w:lang w:val="uk-UA"/>
              </w:rPr>
            </w:pPr>
            <w:r w:rsidRPr="002E0D42">
              <w:rPr>
                <w:sz w:val="24"/>
                <w:szCs w:val="24"/>
                <w:lang w:val="uk-UA"/>
              </w:rPr>
              <w:t>КП «Житлокомсервіс»</w:t>
            </w:r>
          </w:p>
        </w:tc>
        <w:tc>
          <w:tcPr>
            <w:tcW w:w="962" w:type="dxa"/>
            <w:vAlign w:val="bottom"/>
          </w:tcPr>
          <w:p w:rsidR="008013B9" w:rsidRPr="002E0D42" w:rsidRDefault="008013B9" w:rsidP="002E0D42">
            <w:pPr>
              <w:spacing w:line="276" w:lineRule="auto"/>
              <w:jc w:val="right"/>
              <w:rPr>
                <w:sz w:val="24"/>
                <w:szCs w:val="24"/>
                <w:lang w:val="uk-UA"/>
              </w:rPr>
            </w:pPr>
          </w:p>
        </w:tc>
        <w:tc>
          <w:tcPr>
            <w:tcW w:w="3863" w:type="dxa"/>
            <w:gridSpan w:val="2"/>
            <w:vAlign w:val="bottom"/>
          </w:tcPr>
          <w:p w:rsidR="008013B9" w:rsidRPr="002E0D42" w:rsidRDefault="008013B9" w:rsidP="002E0D42">
            <w:pPr>
              <w:spacing w:line="276" w:lineRule="auto"/>
              <w:jc w:val="left"/>
              <w:rPr>
                <w:b/>
                <w:sz w:val="24"/>
                <w:szCs w:val="24"/>
                <w:lang w:val="uk-UA"/>
              </w:rPr>
            </w:pPr>
            <w:r w:rsidRPr="002E0D42">
              <w:rPr>
                <w:b/>
                <w:sz w:val="24"/>
                <w:szCs w:val="24"/>
                <w:lang w:val="uk-UA"/>
              </w:rPr>
              <w:t>Тамара ШУЛЬГА</w:t>
            </w:r>
          </w:p>
        </w:tc>
      </w:tr>
      <w:tr w:rsidR="008013B9" w:rsidRPr="002E0D42" w:rsidTr="002E0D42">
        <w:trPr>
          <w:trHeight w:val="671"/>
        </w:trPr>
        <w:tc>
          <w:tcPr>
            <w:tcW w:w="5390" w:type="dxa"/>
            <w:gridSpan w:val="3"/>
            <w:tcMar>
              <w:left w:w="0" w:type="dxa"/>
              <w:right w:w="0" w:type="dxa"/>
            </w:tcMar>
            <w:vAlign w:val="bottom"/>
          </w:tcPr>
          <w:p w:rsidR="008013B9" w:rsidRPr="002E0D42" w:rsidRDefault="008013B9" w:rsidP="00196E31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962" w:type="dxa"/>
            <w:vAlign w:val="bottom"/>
          </w:tcPr>
          <w:p w:rsidR="008013B9" w:rsidRPr="002E0D42" w:rsidRDefault="008013B9" w:rsidP="002E0D42">
            <w:pPr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3863" w:type="dxa"/>
            <w:gridSpan w:val="2"/>
            <w:vAlign w:val="bottom"/>
          </w:tcPr>
          <w:p w:rsidR="008013B9" w:rsidRPr="002E0D42" w:rsidRDefault="008013B9" w:rsidP="002E0D42">
            <w:pPr>
              <w:jc w:val="right"/>
              <w:rPr>
                <w:sz w:val="28"/>
                <w:szCs w:val="28"/>
                <w:lang w:val="uk-UA"/>
              </w:rPr>
            </w:pPr>
          </w:p>
        </w:tc>
      </w:tr>
      <w:tr w:rsidR="008013B9" w:rsidRPr="002E0D42" w:rsidTr="002E0D42">
        <w:tc>
          <w:tcPr>
            <w:tcW w:w="5114" w:type="dxa"/>
            <w:gridSpan w:val="2"/>
            <w:tcMar>
              <w:left w:w="0" w:type="dxa"/>
              <w:right w:w="0" w:type="dxa"/>
            </w:tcMar>
          </w:tcPr>
          <w:p w:rsidR="008013B9" w:rsidRPr="002E0D42" w:rsidRDefault="008013B9" w:rsidP="002E0D42">
            <w:pPr>
              <w:spacing w:before="240" w:after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від Управителя</w:t>
            </w:r>
          </w:p>
        </w:tc>
        <w:tc>
          <w:tcPr>
            <w:tcW w:w="276" w:type="dxa"/>
          </w:tcPr>
          <w:p w:rsidR="008013B9" w:rsidRPr="002E0D42" w:rsidRDefault="008013B9" w:rsidP="002E0D42">
            <w:pPr>
              <w:spacing w:before="240" w:after="240"/>
              <w:rPr>
                <w:sz w:val="28"/>
                <w:szCs w:val="28"/>
                <w:lang w:val="uk-UA"/>
              </w:rPr>
            </w:pPr>
          </w:p>
        </w:tc>
        <w:tc>
          <w:tcPr>
            <w:tcW w:w="4825" w:type="dxa"/>
            <w:gridSpan w:val="3"/>
          </w:tcPr>
          <w:p w:rsidR="008013B9" w:rsidRPr="002E0D42" w:rsidRDefault="008013B9" w:rsidP="002E0D42">
            <w:pPr>
              <w:spacing w:before="240" w:after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від Замовника</w:t>
            </w:r>
          </w:p>
        </w:tc>
      </w:tr>
      <w:tr w:rsidR="008013B9" w:rsidRPr="00A52409" w:rsidTr="002E0D42">
        <w:trPr>
          <w:trHeight w:val="2156"/>
        </w:trPr>
        <w:tc>
          <w:tcPr>
            <w:tcW w:w="5114" w:type="dxa"/>
            <w:gridSpan w:val="2"/>
            <w:tcMar>
              <w:left w:w="0" w:type="dxa"/>
              <w:right w:w="0" w:type="dxa"/>
            </w:tcMar>
          </w:tcPr>
          <w:p w:rsidR="008013B9" w:rsidRPr="002E0D42" w:rsidRDefault="008013B9" w:rsidP="002E0D42">
            <w:pPr>
              <w:spacing w:before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Директор</w:t>
            </w:r>
          </w:p>
          <w:p w:rsidR="008013B9" w:rsidRPr="002E0D42" w:rsidRDefault="008013B9" w:rsidP="00196E31">
            <w:pPr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КП «Житлокомсервіс»</w:t>
            </w:r>
          </w:p>
        </w:tc>
        <w:tc>
          <w:tcPr>
            <w:tcW w:w="276" w:type="dxa"/>
          </w:tcPr>
          <w:p w:rsidR="008013B9" w:rsidRPr="002E0D42" w:rsidRDefault="008013B9" w:rsidP="002E0D42">
            <w:pPr>
              <w:spacing w:before="120"/>
              <w:rPr>
                <w:sz w:val="28"/>
                <w:szCs w:val="28"/>
                <w:lang w:val="uk-UA"/>
              </w:rPr>
            </w:pPr>
          </w:p>
        </w:tc>
        <w:tc>
          <w:tcPr>
            <w:tcW w:w="4825" w:type="dxa"/>
            <w:gridSpan w:val="3"/>
          </w:tcPr>
          <w:p w:rsidR="008013B9" w:rsidRPr="002E0D42" w:rsidRDefault="008013B9" w:rsidP="002E0D42">
            <w:pPr>
              <w:spacing w:before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Заступник начальника філії</w:t>
            </w:r>
          </w:p>
          <w:p w:rsidR="008013B9" w:rsidRPr="002E0D42" w:rsidRDefault="008013B9" w:rsidP="00196E31">
            <w:pPr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 питань водопостачання</w:t>
            </w:r>
          </w:p>
          <w:p w:rsidR="008013B9" w:rsidRPr="002E0D42" w:rsidRDefault="008013B9" w:rsidP="00196E31">
            <w:pPr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Салтівської філії</w:t>
            </w:r>
          </w:p>
          <w:p w:rsidR="008013B9" w:rsidRPr="002E0D42" w:rsidRDefault="008013B9" w:rsidP="002E0D42">
            <w:pPr>
              <w:spacing w:after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КП «Харківські теплові мережі»</w:t>
            </w:r>
          </w:p>
        </w:tc>
      </w:tr>
      <w:tr w:rsidR="008013B9" w:rsidRPr="002E0D42" w:rsidTr="00863513">
        <w:tc>
          <w:tcPr>
            <w:tcW w:w="170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8013B9" w:rsidRPr="002E0D42" w:rsidRDefault="008013B9" w:rsidP="00CA41B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413" w:type="dxa"/>
          </w:tcPr>
          <w:p w:rsidR="008013B9" w:rsidRPr="002E0D42" w:rsidRDefault="008013B9" w:rsidP="002E0D42">
            <w:pPr>
              <w:jc w:val="righ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Геннадій МАЛЬОВАНИЙ</w:t>
            </w:r>
          </w:p>
        </w:tc>
        <w:tc>
          <w:tcPr>
            <w:tcW w:w="276" w:type="dxa"/>
          </w:tcPr>
          <w:p w:rsidR="008013B9" w:rsidRPr="002E0D42" w:rsidRDefault="008013B9" w:rsidP="00CA41B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40" w:type="dxa"/>
            <w:gridSpan w:val="2"/>
            <w:tcBorders>
              <w:bottom w:val="single" w:sz="4" w:space="0" w:color="auto"/>
            </w:tcBorders>
          </w:tcPr>
          <w:p w:rsidR="008013B9" w:rsidRPr="002E0D42" w:rsidRDefault="008013B9" w:rsidP="00CA41B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985" w:type="dxa"/>
          </w:tcPr>
          <w:p w:rsidR="008013B9" w:rsidRPr="002E0D42" w:rsidRDefault="008013B9" w:rsidP="002E0D42">
            <w:pPr>
              <w:jc w:val="righ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Вячеслав ГЛУЩЕНКО</w:t>
            </w:r>
          </w:p>
        </w:tc>
      </w:tr>
    </w:tbl>
    <w:p w:rsidR="008013B9" w:rsidRDefault="008013B9" w:rsidP="00CA41B4">
      <w:pPr>
        <w:rPr>
          <w:sz w:val="28"/>
          <w:szCs w:val="28"/>
          <w:lang w:val="uk-UA"/>
        </w:rPr>
      </w:pPr>
    </w:p>
    <w:p w:rsidR="008013B9" w:rsidRPr="00CA41B4" w:rsidRDefault="008013B9">
      <w:pPr>
        <w:rPr>
          <w:sz w:val="28"/>
          <w:szCs w:val="28"/>
          <w:lang w:val="uk-UA"/>
        </w:rPr>
      </w:pPr>
    </w:p>
    <w:sectPr w:rsidR="008013B9" w:rsidRPr="00CA41B4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9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0F6B0D"/>
    <w:rsid w:val="00100540"/>
    <w:rsid w:val="00106662"/>
    <w:rsid w:val="00127FD0"/>
    <w:rsid w:val="00152056"/>
    <w:rsid w:val="001567F9"/>
    <w:rsid w:val="00196E31"/>
    <w:rsid w:val="001D625D"/>
    <w:rsid w:val="00205EE6"/>
    <w:rsid w:val="002159A2"/>
    <w:rsid w:val="00242D66"/>
    <w:rsid w:val="00260DD8"/>
    <w:rsid w:val="00281CFE"/>
    <w:rsid w:val="002C46D5"/>
    <w:rsid w:val="002C5CF1"/>
    <w:rsid w:val="002D73A3"/>
    <w:rsid w:val="002E0D42"/>
    <w:rsid w:val="002E1402"/>
    <w:rsid w:val="00302353"/>
    <w:rsid w:val="003378A8"/>
    <w:rsid w:val="00367BEE"/>
    <w:rsid w:val="003C3B2F"/>
    <w:rsid w:val="003F1D77"/>
    <w:rsid w:val="00431BEE"/>
    <w:rsid w:val="00470D0D"/>
    <w:rsid w:val="004D5C69"/>
    <w:rsid w:val="004F054A"/>
    <w:rsid w:val="004F0765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7D5F6D"/>
    <w:rsid w:val="008013B9"/>
    <w:rsid w:val="00811DF4"/>
    <w:rsid w:val="00862774"/>
    <w:rsid w:val="00863513"/>
    <w:rsid w:val="008771FC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31A3E"/>
    <w:rsid w:val="00A34672"/>
    <w:rsid w:val="00A4473B"/>
    <w:rsid w:val="00A47EAF"/>
    <w:rsid w:val="00A52409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41B4"/>
    <w:rsid w:val="00CA7DAF"/>
    <w:rsid w:val="00CB25D5"/>
    <w:rsid w:val="00CC1676"/>
    <w:rsid w:val="00D2593A"/>
    <w:rsid w:val="00D40E62"/>
    <w:rsid w:val="00D60870"/>
    <w:rsid w:val="00DC03ED"/>
    <w:rsid w:val="00E22B9E"/>
    <w:rsid w:val="00E66414"/>
    <w:rsid w:val="00E929FF"/>
    <w:rsid w:val="00EF3337"/>
    <w:rsid w:val="00F03ECE"/>
    <w:rsid w:val="00F374A7"/>
    <w:rsid w:val="00F67E3D"/>
    <w:rsid w:val="00FA33BA"/>
    <w:rsid w:val="00FC0B9C"/>
    <w:rsid w:val="00FD6AB7"/>
    <w:rsid w:val="00FE2F4B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25D"/>
    <w:pPr>
      <w:suppressAutoHyphens/>
      <w:jc w:val="both"/>
    </w:pPr>
    <w:rPr>
      <w:rFonts w:ascii="Times New Roman" w:eastAsia="Times New Roman" w:hAnsi="Times New Roman"/>
      <w:color w:val="000000"/>
      <w:sz w:val="20"/>
      <w:szCs w:val="20"/>
      <w:lang w:eastAsia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A34672"/>
    <w:rPr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220</TotalTime>
  <Pages>1</Pages>
  <Words>184</Words>
  <Characters>1049</Characters>
  <Application>Microsoft Office Outlook</Application>
  <DocSecurity>0</DocSecurity>
  <Lines>0</Lines>
  <Paragraphs>0</Paragraphs>
  <ScaleCrop>false</ScaleCrop>
  <Company>Организация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Customer</cp:lastModifiedBy>
  <cp:revision>68</cp:revision>
  <cp:lastPrinted>2026-03-13T08:05:00Z</cp:lastPrinted>
  <dcterms:created xsi:type="dcterms:W3CDTF">2024-07-11T14:32:00Z</dcterms:created>
  <dcterms:modified xsi:type="dcterms:W3CDTF">2026-09-03T12:14:00Z</dcterms:modified>
</cp:coreProperties>
</file>