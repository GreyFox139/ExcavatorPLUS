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B2D" w:rsidRPr="00656BDA" w:rsidRDefault="00A04B2D" w:rsidP="00656BDA">
      <w:pPr>
        <w:tabs>
          <w:tab w:val="left" w:leader="underscore" w:pos="10206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Я, </w:t>
      </w:r>
      <w:r>
        <w:rPr>
          <w:sz w:val="28"/>
          <w:szCs w:val="28"/>
        </w:rPr>
        <w:tab/>
      </w:r>
    </w:p>
    <w:p w:rsidR="00A04B2D" w:rsidRDefault="00A04B2D" w:rsidP="00656BDA">
      <w:pPr>
        <w:tabs>
          <w:tab w:val="left" w:leader="underscore" w:pos="10206"/>
        </w:tabs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_______________________________________, тел. </w:t>
      </w:r>
      <w:r>
        <w:rPr>
          <w:sz w:val="28"/>
          <w:szCs w:val="28"/>
          <w:lang w:val="uk-UA"/>
        </w:rPr>
        <w:tab/>
      </w:r>
    </w:p>
    <w:p w:rsidR="00A04B2D" w:rsidRPr="00F67274" w:rsidRDefault="00A04B2D" w:rsidP="00656BDA">
      <w:pPr>
        <w:jc w:val="both"/>
        <w:rPr>
          <w:color w:val="auto"/>
          <w:sz w:val="28"/>
          <w:szCs w:val="28"/>
          <w:lang w:val="uk-UA"/>
        </w:rPr>
      </w:pPr>
      <w:r w:rsidRPr="00F67274">
        <w:rPr>
          <w:color w:val="auto"/>
          <w:sz w:val="28"/>
          <w:szCs w:val="28"/>
          <w:lang w:val="uk-UA"/>
        </w:rPr>
        <w:t>підтверджую виконання у повному обсязі благоустрою зеленої зони на прилеглій території</w:t>
      </w:r>
      <w:r>
        <w:rPr>
          <w:color w:val="auto"/>
          <w:sz w:val="28"/>
          <w:szCs w:val="28"/>
          <w:lang w:val="uk-UA"/>
        </w:rPr>
        <w:t xml:space="preserve"> </w:t>
      </w:r>
      <w:r w:rsidRPr="00F67274">
        <w:rPr>
          <w:color w:val="auto"/>
          <w:sz w:val="28"/>
          <w:szCs w:val="28"/>
          <w:lang w:val="uk-UA"/>
        </w:rPr>
        <w:t xml:space="preserve">за адресою: </w:t>
      </w:r>
      <w:r>
        <w:rPr>
          <w:color w:val="auto"/>
          <w:sz w:val="28"/>
          <w:szCs w:val="28"/>
          <w:lang w:val="uk-UA"/>
        </w:rPr>
        <w:t>________________________________</w:t>
      </w:r>
      <w:r w:rsidRPr="00F67274">
        <w:rPr>
          <w:color w:val="auto"/>
          <w:sz w:val="28"/>
          <w:szCs w:val="28"/>
          <w:lang w:val="uk-UA"/>
        </w:rPr>
        <w:t>, претензій та зауважень до КП «Харківські Теплові Мережі» не маю.</w:t>
      </w:r>
    </w:p>
    <w:p w:rsidR="00A04B2D" w:rsidRPr="00DD7FB6" w:rsidRDefault="00A04B2D" w:rsidP="00656BDA">
      <w:pPr>
        <w:jc w:val="both"/>
        <w:rPr>
          <w:sz w:val="28"/>
          <w:szCs w:val="28"/>
          <w:lang w:val="uk-UA"/>
        </w:rPr>
      </w:pPr>
    </w:p>
    <w:tbl>
      <w:tblPr>
        <w:tblW w:w="0" w:type="auto"/>
        <w:tblLook w:val="00A0"/>
      </w:tblPr>
      <w:tblGrid>
        <w:gridCol w:w="6487"/>
        <w:gridCol w:w="3260"/>
        <w:gridCol w:w="674"/>
      </w:tblGrid>
      <w:tr w:rsidR="00A04B2D" w:rsidRPr="00F67274" w:rsidTr="005753F9">
        <w:tc>
          <w:tcPr>
            <w:tcW w:w="6487" w:type="dxa"/>
          </w:tcPr>
          <w:p w:rsidR="00A04B2D" w:rsidRPr="005753F9" w:rsidRDefault="00A04B2D" w:rsidP="005753F9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A04B2D" w:rsidRPr="005753F9" w:rsidRDefault="00A04B2D" w:rsidP="005753F9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674" w:type="dxa"/>
          </w:tcPr>
          <w:p w:rsidR="00A04B2D" w:rsidRPr="005753F9" w:rsidRDefault="00A04B2D" w:rsidP="005753F9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A04B2D" w:rsidRPr="005753F9" w:rsidTr="005753F9">
        <w:tc>
          <w:tcPr>
            <w:tcW w:w="6487" w:type="dxa"/>
          </w:tcPr>
          <w:p w:rsidR="00A04B2D" w:rsidRPr="005753F9" w:rsidRDefault="00A04B2D" w:rsidP="005753F9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260" w:type="dxa"/>
            <w:tcBorders>
              <w:top w:val="single" w:sz="4" w:space="0" w:color="auto"/>
            </w:tcBorders>
          </w:tcPr>
          <w:p w:rsidR="00A04B2D" w:rsidRPr="005753F9" w:rsidRDefault="00A04B2D" w:rsidP="005753F9">
            <w:pPr>
              <w:jc w:val="center"/>
              <w:rPr>
                <w:sz w:val="28"/>
                <w:szCs w:val="28"/>
                <w:lang w:val="uk-UA"/>
              </w:rPr>
            </w:pPr>
            <w:r w:rsidRPr="005753F9">
              <w:rPr>
                <w:lang w:val="uk-UA"/>
              </w:rPr>
              <w:t>(підпис</w:t>
            </w:r>
            <w:r w:rsidRPr="005753F9">
              <w:rPr>
                <w:lang w:val="en-US"/>
              </w:rPr>
              <w:t>,</w:t>
            </w:r>
            <w:r w:rsidRPr="005753F9">
              <w:rPr>
                <w:lang w:val="uk-UA"/>
              </w:rPr>
              <w:t xml:space="preserve"> печатка)</w:t>
            </w:r>
          </w:p>
        </w:tc>
        <w:tc>
          <w:tcPr>
            <w:tcW w:w="674" w:type="dxa"/>
          </w:tcPr>
          <w:p w:rsidR="00A04B2D" w:rsidRPr="005753F9" w:rsidRDefault="00A04B2D" w:rsidP="005753F9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</w:tbl>
    <w:p w:rsidR="00A04B2D" w:rsidRPr="00656BDA" w:rsidRDefault="00A04B2D" w:rsidP="00857562">
      <w:pPr>
        <w:jc w:val="both"/>
        <w:rPr>
          <w:lang w:val="uk-UA"/>
        </w:rPr>
      </w:pPr>
      <w:r>
        <w:rPr>
          <w:lang w:val="uk-UA"/>
        </w:rPr>
        <w:t xml:space="preserve"> </w:t>
      </w:r>
    </w:p>
    <w:sectPr w:rsidR="00A04B2D" w:rsidRPr="00656BDA" w:rsidSect="00656BDA">
      <w:pgSz w:w="11906" w:h="16838"/>
      <w:pgMar w:top="1985" w:right="567" w:bottom="142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9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02B5"/>
    <w:rsid w:val="00013883"/>
    <w:rsid w:val="000216A4"/>
    <w:rsid w:val="00071D34"/>
    <w:rsid w:val="000B2225"/>
    <w:rsid w:val="000C0FD9"/>
    <w:rsid w:val="000C2D90"/>
    <w:rsid w:val="000D02B5"/>
    <w:rsid w:val="000D2D3F"/>
    <w:rsid w:val="00100540"/>
    <w:rsid w:val="00106662"/>
    <w:rsid w:val="00127C41"/>
    <w:rsid w:val="00152056"/>
    <w:rsid w:val="001D625D"/>
    <w:rsid w:val="00205EE6"/>
    <w:rsid w:val="002159A2"/>
    <w:rsid w:val="00242D66"/>
    <w:rsid w:val="00260DD8"/>
    <w:rsid w:val="00281CFE"/>
    <w:rsid w:val="002C46D5"/>
    <w:rsid w:val="002C5CF1"/>
    <w:rsid w:val="002D73A3"/>
    <w:rsid w:val="002E1402"/>
    <w:rsid w:val="00302353"/>
    <w:rsid w:val="003378A8"/>
    <w:rsid w:val="0035192F"/>
    <w:rsid w:val="00367BEE"/>
    <w:rsid w:val="003C3B2F"/>
    <w:rsid w:val="003F1D77"/>
    <w:rsid w:val="00431BEE"/>
    <w:rsid w:val="00470D0D"/>
    <w:rsid w:val="004C3108"/>
    <w:rsid w:val="004D5C69"/>
    <w:rsid w:val="004F0765"/>
    <w:rsid w:val="005010C5"/>
    <w:rsid w:val="00556A2C"/>
    <w:rsid w:val="00556A87"/>
    <w:rsid w:val="00565A59"/>
    <w:rsid w:val="005753F9"/>
    <w:rsid w:val="00580534"/>
    <w:rsid w:val="00583AF1"/>
    <w:rsid w:val="005B49F1"/>
    <w:rsid w:val="005C1266"/>
    <w:rsid w:val="005E1A80"/>
    <w:rsid w:val="006378F5"/>
    <w:rsid w:val="00641E6E"/>
    <w:rsid w:val="00653425"/>
    <w:rsid w:val="00655A36"/>
    <w:rsid w:val="00656BDA"/>
    <w:rsid w:val="006645EA"/>
    <w:rsid w:val="006719A1"/>
    <w:rsid w:val="00694C1B"/>
    <w:rsid w:val="006A12C0"/>
    <w:rsid w:val="006A193B"/>
    <w:rsid w:val="006B5F40"/>
    <w:rsid w:val="006E02FB"/>
    <w:rsid w:val="007128CD"/>
    <w:rsid w:val="00726A8B"/>
    <w:rsid w:val="007610D6"/>
    <w:rsid w:val="00790516"/>
    <w:rsid w:val="007A5FCF"/>
    <w:rsid w:val="00811DF4"/>
    <w:rsid w:val="00857562"/>
    <w:rsid w:val="00862774"/>
    <w:rsid w:val="00884878"/>
    <w:rsid w:val="008A26D0"/>
    <w:rsid w:val="008C4ADD"/>
    <w:rsid w:val="008E202E"/>
    <w:rsid w:val="009148EB"/>
    <w:rsid w:val="00915AEB"/>
    <w:rsid w:val="0092077E"/>
    <w:rsid w:val="00957A78"/>
    <w:rsid w:val="00961454"/>
    <w:rsid w:val="00976EFF"/>
    <w:rsid w:val="00987B6D"/>
    <w:rsid w:val="0099417E"/>
    <w:rsid w:val="009E6470"/>
    <w:rsid w:val="009F3A7F"/>
    <w:rsid w:val="009F7561"/>
    <w:rsid w:val="00A04B2D"/>
    <w:rsid w:val="00A31A3E"/>
    <w:rsid w:val="00A34672"/>
    <w:rsid w:val="00A4473B"/>
    <w:rsid w:val="00A47EAF"/>
    <w:rsid w:val="00A5341C"/>
    <w:rsid w:val="00A841C2"/>
    <w:rsid w:val="00AA7FD1"/>
    <w:rsid w:val="00AF41A9"/>
    <w:rsid w:val="00B03EEE"/>
    <w:rsid w:val="00B044DC"/>
    <w:rsid w:val="00B177ED"/>
    <w:rsid w:val="00B223F0"/>
    <w:rsid w:val="00B66AA6"/>
    <w:rsid w:val="00B739D4"/>
    <w:rsid w:val="00B76384"/>
    <w:rsid w:val="00B8374E"/>
    <w:rsid w:val="00BC2A54"/>
    <w:rsid w:val="00BC7299"/>
    <w:rsid w:val="00BD1F18"/>
    <w:rsid w:val="00BD5C82"/>
    <w:rsid w:val="00BF3341"/>
    <w:rsid w:val="00C35400"/>
    <w:rsid w:val="00C40D34"/>
    <w:rsid w:val="00C54ED3"/>
    <w:rsid w:val="00C63F18"/>
    <w:rsid w:val="00CA7DAF"/>
    <w:rsid w:val="00CB25D5"/>
    <w:rsid w:val="00CC1676"/>
    <w:rsid w:val="00D60870"/>
    <w:rsid w:val="00DC03ED"/>
    <w:rsid w:val="00DD7FB6"/>
    <w:rsid w:val="00E22B9E"/>
    <w:rsid w:val="00E66414"/>
    <w:rsid w:val="00E80874"/>
    <w:rsid w:val="00ED6C19"/>
    <w:rsid w:val="00EF3337"/>
    <w:rsid w:val="00F03ECE"/>
    <w:rsid w:val="00F374A7"/>
    <w:rsid w:val="00F67274"/>
    <w:rsid w:val="00FA33BA"/>
    <w:rsid w:val="00FC0B9C"/>
    <w:rsid w:val="00FD6AB7"/>
    <w:rsid w:val="00FF1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25D"/>
    <w:pPr>
      <w:suppressAutoHyphens/>
      <w:spacing w:line="480" w:lineRule="auto"/>
    </w:pPr>
    <w:rPr>
      <w:rFonts w:ascii="Times New Roman" w:eastAsia="Times New Roman" w:hAnsi="Times New Roman"/>
      <w:color w:val="000000"/>
      <w:sz w:val="20"/>
      <w:szCs w:val="20"/>
      <w:lang w:eastAsia="ar-SA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locked/>
    <w:rsid w:val="00A34672"/>
    <w:rPr>
      <w:sz w:val="20"/>
      <w:szCs w:val="20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2305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197</TotalTime>
  <Pages>1</Pages>
  <Words>41</Words>
  <Characters>238</Characters>
  <Application>Microsoft Office Outlook</Application>
  <DocSecurity>0</DocSecurity>
  <Lines>0</Lines>
  <Paragraphs>0</Paragraphs>
  <ScaleCrop>false</ScaleCrop>
  <Company>Организация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Татьяна Владимировна</dc:creator>
  <cp:keywords/>
  <dc:description/>
  <cp:lastModifiedBy>Customer</cp:lastModifiedBy>
  <cp:revision>69</cp:revision>
  <cp:lastPrinted>2026-03-13T08:05:00Z</cp:lastPrinted>
  <dcterms:created xsi:type="dcterms:W3CDTF">2024-07-11T14:32:00Z</dcterms:created>
  <dcterms:modified xsi:type="dcterms:W3CDTF">2026-09-07T05:39:00Z</dcterms:modified>
</cp:coreProperties>
</file>